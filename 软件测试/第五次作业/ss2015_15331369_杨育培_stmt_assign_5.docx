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（1）控制流图：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2" name="图片 2" descr="IMG_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3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0 1 1 0 0 0 0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0 0 0 1 0 0 0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0 1 0 1 0 0 0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0 0 0 0 1 0 1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0 0 0 0 0 1 1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0 0 0 0 0 0 1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0 0 0 0 0 0 0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流图的边数为m=10，点数n=7，所以V(G)=m-n+2=5。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路径1：1-2-4-7；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路径2：1-2-4-5-6-7；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路径3：1-3-4-7；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路径4：1-3-4-5-7；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路径5：1-3-4-5-6-7；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46793B"/>
    <w:rsid w:val="2B474549"/>
    <w:rsid w:val="2CD939F4"/>
    <w:rsid w:val="6246793B"/>
    <w:rsid w:val="6D535020"/>
    <w:rsid w:val="7E1B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118</Words>
  <Characters>175</Characters>
  <Lines>0</Lines>
  <Paragraphs>0</Paragraphs>
  <TotalTime>14</TotalTime>
  <ScaleCrop>false</ScaleCrop>
  <LinksUpToDate>false</LinksUpToDate>
  <CharactersWithSpaces>217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2018-05-07T07:11:00Z</dcterms:created>
  <dc:creator>︷ 只是壹陣風</dc:creator>
  <cp:lastModifiedBy>︷ 只是壹陣風</cp:lastModifiedBy>
  <dcterms:modified xsi:type="dcterms:W3CDTF">2018-05-07T08:16:59Z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